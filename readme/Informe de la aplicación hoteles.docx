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484" w:rsidRDefault="00755D18" w:rsidP="000B4FC3">
      <w:pPr>
        <w:pStyle w:val="Puesto"/>
        <w:jc w:val="both"/>
      </w:pPr>
      <w:r>
        <w:t xml:space="preserve">Informe de la aplicación </w:t>
      </w:r>
      <w:r w:rsidR="009816FE">
        <w:t>hotels-app</w:t>
      </w:r>
    </w:p>
    <w:p w:rsidR="002111D1" w:rsidRDefault="002111D1" w:rsidP="000B4FC3">
      <w:pPr>
        <w:jc w:val="both"/>
      </w:pPr>
      <w:r>
        <w:t>El objetivo del documento es describir lo más preciso posible y de una manera detallada la forma en que se fue construida la aplicación y las herramientas que se utilizó.</w:t>
      </w:r>
    </w:p>
    <w:p w:rsidR="00855982" w:rsidRDefault="002111D1" w:rsidP="000B4FC3">
      <w:pPr>
        <w:pStyle w:val="Ttulo1"/>
        <w:jc w:val="both"/>
      </w:pPr>
      <w:r>
        <w:t>H</w:t>
      </w:r>
      <w:r w:rsidR="00755D18">
        <w:t>erramienta de desarrollo</w:t>
      </w:r>
    </w:p>
    <w:p w:rsidR="009816FE" w:rsidRDefault="00755D18" w:rsidP="000B4FC3">
      <w:pPr>
        <w:pStyle w:val="Prrafodelista"/>
        <w:numPr>
          <w:ilvl w:val="0"/>
          <w:numId w:val="31"/>
        </w:numPr>
        <w:jc w:val="both"/>
      </w:pPr>
      <w:r>
        <w:t xml:space="preserve">La aplicación fue </w:t>
      </w:r>
      <w:r w:rsidR="002B4BE1">
        <w:t>construida</w:t>
      </w:r>
      <w:r>
        <w:t xml:space="preserve"> </w:t>
      </w:r>
      <w:r w:rsidR="009816FE">
        <w:t xml:space="preserve">utilizando </w:t>
      </w:r>
      <w:r>
        <w:t>Netbeans versión 8.2</w:t>
      </w:r>
      <w:r w:rsidR="009816FE">
        <w:t xml:space="preserve"> agregando un plugin typescript</w:t>
      </w:r>
      <w:r w:rsidR="002B4BE1">
        <w:t>.</w:t>
      </w:r>
    </w:p>
    <w:p w:rsidR="00755D18" w:rsidRDefault="003772AE" w:rsidP="002B4BE1">
      <w:pPr>
        <w:pStyle w:val="Prrafodelista"/>
        <w:numPr>
          <w:ilvl w:val="0"/>
          <w:numId w:val="31"/>
        </w:numPr>
        <w:jc w:val="both"/>
      </w:pPr>
      <w:r>
        <w:t xml:space="preserve">Los </w:t>
      </w:r>
      <w:r w:rsidR="00755D18">
        <w:t>framework</w:t>
      </w:r>
      <w:r>
        <w:t>s</w:t>
      </w:r>
      <w:r w:rsidR="00755D18">
        <w:t xml:space="preserve"> </w:t>
      </w:r>
      <w:r w:rsidR="002B4BE1">
        <w:t xml:space="preserve">que se utilizaron fueron </w:t>
      </w:r>
      <w:r w:rsidR="009816FE">
        <w:t>html5, angular6</w:t>
      </w:r>
      <w:r w:rsidR="00565ADE">
        <w:t>, angular</w:t>
      </w:r>
      <w:r w:rsidR="002B4BE1">
        <w:t xml:space="preserve">IO, </w:t>
      </w:r>
      <w:r w:rsidR="00565ADE">
        <w:t>P</w:t>
      </w:r>
      <w:r w:rsidR="002B4BE1">
        <w:t xml:space="preserve">rimeNg 6, </w:t>
      </w:r>
      <w:r w:rsidR="002B4BE1" w:rsidRPr="002B4BE1">
        <w:t>JsStore</w:t>
      </w:r>
      <w:r w:rsidR="002B4BE1">
        <w:t xml:space="preserve"> </w:t>
      </w:r>
      <w:r w:rsidR="002B4BE1" w:rsidRPr="002B4BE1">
        <w:t>2.1.0</w:t>
      </w:r>
      <w:r w:rsidR="002B4BE1">
        <w:t>.</w:t>
      </w:r>
    </w:p>
    <w:p w:rsidR="009816FE" w:rsidRDefault="009816FE" w:rsidP="000B4FC3">
      <w:pPr>
        <w:pStyle w:val="Prrafodelista"/>
        <w:numPr>
          <w:ilvl w:val="0"/>
          <w:numId w:val="31"/>
        </w:numPr>
        <w:jc w:val="both"/>
      </w:pPr>
      <w:r>
        <w:t>La aplicación se despliega  en el servidor Node.js</w:t>
      </w:r>
      <w:r w:rsidR="002B4BE1">
        <w:t xml:space="preserve"> y herramienta npm para gestor de paquetes.</w:t>
      </w:r>
    </w:p>
    <w:p w:rsidR="002111D1" w:rsidRDefault="002111D1" w:rsidP="000B4FC3">
      <w:pPr>
        <w:pStyle w:val="Prrafodelista"/>
        <w:numPr>
          <w:ilvl w:val="0"/>
          <w:numId w:val="31"/>
        </w:numPr>
        <w:jc w:val="both"/>
      </w:pPr>
      <w:r>
        <w:t>Para herramienta de versionamiento y repositorio git hub.</w:t>
      </w:r>
    </w:p>
    <w:p w:rsidR="002111D1" w:rsidRDefault="00565ADE" w:rsidP="000B4FC3">
      <w:pPr>
        <w:pStyle w:val="Ttulo1"/>
        <w:jc w:val="both"/>
      </w:pPr>
      <w:r>
        <w:t>Construcción</w:t>
      </w:r>
      <w:r w:rsidR="002111D1">
        <w:t xml:space="preserve"> de la aplicación</w:t>
      </w:r>
    </w:p>
    <w:p w:rsidR="008856BB" w:rsidRDefault="002111D1" w:rsidP="002B4BE1">
      <w:pPr>
        <w:pStyle w:val="Prrafodelista"/>
        <w:numPr>
          <w:ilvl w:val="0"/>
          <w:numId w:val="33"/>
        </w:numPr>
        <w:jc w:val="both"/>
      </w:pPr>
      <w:r>
        <w:t>Es un</w:t>
      </w:r>
      <w:r w:rsidR="002B4BE1">
        <w:t>a</w:t>
      </w:r>
      <w:r>
        <w:t xml:space="preserve"> aplicación web</w:t>
      </w:r>
      <w:r w:rsidR="002B4BE1">
        <w:t xml:space="preserve"> </w:t>
      </w:r>
      <w:r>
        <w:t>implementando framework</w:t>
      </w:r>
      <w:r w:rsidR="002B4BE1">
        <w:t xml:space="preserve">s como </w:t>
      </w:r>
      <w:r w:rsidR="00E024A2">
        <w:t>A</w:t>
      </w:r>
      <w:r w:rsidR="002B4BE1">
        <w:t>ngular</w:t>
      </w:r>
      <w:r w:rsidR="00E024A2">
        <w:t xml:space="preserve"> </w:t>
      </w:r>
      <w:r w:rsidR="002B4BE1">
        <w:t xml:space="preserve">6, </w:t>
      </w:r>
      <w:r w:rsidR="00E024A2">
        <w:t>P</w:t>
      </w:r>
      <w:r w:rsidR="002B4BE1">
        <w:t xml:space="preserve">rimeNg6  y </w:t>
      </w:r>
      <w:r w:rsidR="00E024A2">
        <w:t>H</w:t>
      </w:r>
      <w:r w:rsidR="002B4BE1">
        <w:t xml:space="preserve">tml5 para </w:t>
      </w:r>
      <w:r w:rsidR="00E024A2">
        <w:t xml:space="preserve">capa la de presentación, </w:t>
      </w:r>
      <w:r w:rsidR="002B4BE1">
        <w:t xml:space="preserve">contenido </w:t>
      </w:r>
      <w:r w:rsidR="00E024A2">
        <w:t>(data-view, tables, grilla, filter, order, panel, modal)</w:t>
      </w:r>
      <w:r w:rsidR="00F1005A">
        <w:t>.</w:t>
      </w:r>
    </w:p>
    <w:p w:rsidR="00422F7F" w:rsidRDefault="008856BB" w:rsidP="00F1005A">
      <w:pPr>
        <w:pStyle w:val="Prrafodelista"/>
        <w:numPr>
          <w:ilvl w:val="0"/>
          <w:numId w:val="33"/>
        </w:numPr>
        <w:jc w:val="both"/>
      </w:pPr>
      <w:r>
        <w:t xml:space="preserve">Se utilizó </w:t>
      </w:r>
      <w:r w:rsidR="00E024A2">
        <w:t>la herramienta de A</w:t>
      </w:r>
      <w:r>
        <w:t>ngular</w:t>
      </w:r>
      <w:r w:rsidR="00565ADE">
        <w:t>IO</w:t>
      </w:r>
      <w:r>
        <w:t xml:space="preserve"> para la construcción  de la aplicación</w:t>
      </w:r>
      <w:r w:rsidR="00F1005A">
        <w:t xml:space="preserve"> </w:t>
      </w:r>
      <w:r w:rsidR="003772AE">
        <w:t xml:space="preserve">ejecutando los comandos </w:t>
      </w:r>
      <w:r w:rsidR="00F1005A">
        <w:t>“</w:t>
      </w:r>
      <w:proofErr w:type="spellStart"/>
      <w:r w:rsidR="00F1005A" w:rsidRPr="00F1005A">
        <w:t>npm</w:t>
      </w:r>
      <w:proofErr w:type="spellEnd"/>
      <w:r w:rsidR="00F1005A" w:rsidRPr="00F1005A">
        <w:t xml:space="preserve"> </w:t>
      </w:r>
      <w:proofErr w:type="spellStart"/>
      <w:r w:rsidR="00F1005A" w:rsidRPr="00F1005A">
        <w:t>install</w:t>
      </w:r>
      <w:proofErr w:type="spellEnd"/>
      <w:r w:rsidR="00F1005A" w:rsidRPr="00F1005A">
        <w:t xml:space="preserve"> -g @angular/cli</w:t>
      </w:r>
      <w:r w:rsidR="00F1005A">
        <w:t xml:space="preserve">, </w:t>
      </w:r>
      <w:proofErr w:type="spellStart"/>
      <w:r w:rsidR="00F1005A" w:rsidRPr="00F1005A">
        <w:t>ng</w:t>
      </w:r>
      <w:proofErr w:type="spellEnd"/>
      <w:r w:rsidR="00F1005A" w:rsidRPr="00F1005A">
        <w:t xml:space="preserve"> new </w:t>
      </w:r>
      <w:proofErr w:type="spellStart"/>
      <w:r w:rsidR="00F1005A">
        <w:t>hotels</w:t>
      </w:r>
      <w:proofErr w:type="spellEnd"/>
      <w:r w:rsidR="00F1005A" w:rsidRPr="00F1005A">
        <w:t>-app</w:t>
      </w:r>
      <w:r w:rsidR="00F1005A">
        <w:t xml:space="preserve">, cd </w:t>
      </w:r>
      <w:proofErr w:type="spellStart"/>
      <w:r w:rsidR="00F1005A">
        <w:t>hotels</w:t>
      </w:r>
      <w:proofErr w:type="spellEnd"/>
      <w:r w:rsidR="00F1005A">
        <w:t xml:space="preserve"> –app, </w:t>
      </w:r>
      <w:proofErr w:type="spellStart"/>
      <w:r w:rsidR="00F1005A">
        <w:t>ng</w:t>
      </w:r>
      <w:proofErr w:type="spellEnd"/>
      <w:r w:rsidR="00F1005A">
        <w:t xml:space="preserve"> </w:t>
      </w:r>
      <w:proofErr w:type="spellStart"/>
      <w:r w:rsidR="00F1005A">
        <w:t>serve</w:t>
      </w:r>
      <w:proofErr w:type="spellEnd"/>
      <w:r w:rsidR="00F1005A">
        <w:t xml:space="preserve"> --open”</w:t>
      </w:r>
      <w:r>
        <w:t xml:space="preserve"> y la generación de recursos como componentes, servicios, directivas, clases, interfaces </w:t>
      </w:r>
      <w:r w:rsidR="002B4BE1">
        <w:t xml:space="preserve"> </w:t>
      </w:r>
      <w:r w:rsidR="00F1005A">
        <w:t>etc.</w:t>
      </w:r>
    </w:p>
    <w:p w:rsidR="00E024A2" w:rsidRDefault="00E024A2" w:rsidP="002B4BE1">
      <w:pPr>
        <w:pStyle w:val="Prrafodelista"/>
        <w:numPr>
          <w:ilvl w:val="0"/>
          <w:numId w:val="33"/>
        </w:numPr>
        <w:jc w:val="both"/>
      </w:pPr>
      <w:r>
        <w:t xml:space="preserve">Se construyó una capa </w:t>
      </w:r>
      <w:proofErr w:type="spellStart"/>
      <w:r w:rsidR="003772AE">
        <w:t>services</w:t>
      </w:r>
      <w:proofErr w:type="spellEnd"/>
      <w:r w:rsidR="003772AE">
        <w:t xml:space="preserve"> que con</w:t>
      </w:r>
      <w:r>
        <w:t xml:space="preserve">tiene lógica de servicios </w:t>
      </w:r>
      <w:r w:rsidR="003772AE">
        <w:t>A</w:t>
      </w:r>
      <w:r w:rsidR="00565ADE">
        <w:t>pi R</w:t>
      </w:r>
      <w:r>
        <w:t xml:space="preserve">est  para el listado de hoteles  y una lógica de persistencia de datos implementando un CRUD de hoteles mediante </w:t>
      </w:r>
      <w:r w:rsidR="003772AE">
        <w:t>el</w:t>
      </w:r>
      <w:r>
        <w:t xml:space="preserve"> </w:t>
      </w:r>
      <w:r w:rsidR="003772AE">
        <w:t>A</w:t>
      </w:r>
      <w:r>
        <w:t xml:space="preserve">pi </w:t>
      </w:r>
      <w:proofErr w:type="spellStart"/>
      <w:r w:rsidRPr="002B4BE1">
        <w:t>JsStore</w:t>
      </w:r>
      <w:proofErr w:type="spellEnd"/>
      <w:r>
        <w:t>.</w:t>
      </w:r>
    </w:p>
    <w:p w:rsidR="00E024A2" w:rsidRDefault="00E024A2" w:rsidP="000B4FC3">
      <w:pPr>
        <w:pStyle w:val="Prrafodelista"/>
        <w:numPr>
          <w:ilvl w:val="0"/>
          <w:numId w:val="33"/>
        </w:numPr>
        <w:jc w:val="both"/>
      </w:pPr>
      <w:r w:rsidRPr="002B4BE1">
        <w:t>JsStore</w:t>
      </w:r>
      <w:r>
        <w:t xml:space="preserve"> es un </w:t>
      </w:r>
      <w:r w:rsidR="000637BB">
        <w:t>A</w:t>
      </w:r>
      <w:r>
        <w:t xml:space="preserve">pi </w:t>
      </w:r>
      <w:r w:rsidR="000637BB">
        <w:t>O</w:t>
      </w:r>
      <w:r>
        <w:t xml:space="preserve">pen </w:t>
      </w:r>
      <w:proofErr w:type="spellStart"/>
      <w:r w:rsidR="000637BB">
        <w:t>S</w:t>
      </w:r>
      <w:r>
        <w:t>ource</w:t>
      </w:r>
      <w:proofErr w:type="spellEnd"/>
      <w:r>
        <w:t xml:space="preserve"> que nos permite </w:t>
      </w:r>
      <w:r w:rsidR="00565ADE">
        <w:t xml:space="preserve">crear y realizar operaciones en base datos desde una capa front y ejecutarse en el navegador. </w:t>
      </w:r>
    </w:p>
    <w:p w:rsidR="00565ADE" w:rsidRDefault="00565ADE" w:rsidP="00565ADE">
      <w:pPr>
        <w:pStyle w:val="Prrafodelista"/>
        <w:jc w:val="both"/>
      </w:pPr>
    </w:p>
    <w:p w:rsidR="00565ADE" w:rsidRDefault="00565ADE" w:rsidP="000637BB">
      <w:pPr>
        <w:pStyle w:val="Prrafodelista"/>
        <w:numPr>
          <w:ilvl w:val="1"/>
          <w:numId w:val="33"/>
        </w:numPr>
        <w:jc w:val="both"/>
      </w:pPr>
      <w:r>
        <w:t>Estructura de la aplicación hotels-app</w:t>
      </w:r>
    </w:p>
    <w:p w:rsidR="00565ADE" w:rsidRDefault="00565ADE" w:rsidP="000637BB">
      <w:pPr>
        <w:pStyle w:val="Prrafodelista"/>
        <w:ind w:left="1080"/>
        <w:jc w:val="both"/>
      </w:pPr>
      <w:r>
        <w:rPr>
          <w:noProof/>
          <w:lang w:val="es-CO" w:eastAsia="es-CO"/>
        </w:rPr>
        <w:drawing>
          <wp:inline distT="0" distB="0" distL="0" distR="0">
            <wp:extent cx="3487420" cy="31045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DE" w:rsidRDefault="00565ADE" w:rsidP="00565ADE">
      <w:pPr>
        <w:pStyle w:val="Prrafodelista"/>
        <w:jc w:val="both"/>
      </w:pPr>
    </w:p>
    <w:p w:rsidR="00565ADE" w:rsidRDefault="00565ADE" w:rsidP="000637BB">
      <w:pPr>
        <w:pStyle w:val="Prrafodelista"/>
        <w:ind w:left="1080"/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328035" cy="4838065"/>
            <wp:effectExtent l="0" t="0" r="571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DE" w:rsidRDefault="00565ADE" w:rsidP="00565ADE">
      <w:pPr>
        <w:pStyle w:val="Prrafodelista"/>
        <w:jc w:val="both"/>
      </w:pPr>
    </w:p>
    <w:p w:rsidR="00565ADE" w:rsidRDefault="00565ADE" w:rsidP="00D05A54">
      <w:pPr>
        <w:pStyle w:val="Prrafodelista"/>
        <w:numPr>
          <w:ilvl w:val="1"/>
          <w:numId w:val="33"/>
        </w:numPr>
        <w:jc w:val="both"/>
      </w:pPr>
      <w:r w:rsidRPr="00D05A54">
        <w:rPr>
          <w:b/>
        </w:rPr>
        <w:t>constants</w:t>
      </w:r>
      <w:r>
        <w:t xml:space="preserve">: </w:t>
      </w:r>
      <w:r w:rsidR="00286106">
        <w:t xml:space="preserve">Info de </w:t>
      </w:r>
      <w:r>
        <w:t>mensajería</w:t>
      </w:r>
      <w:r w:rsidR="00286106">
        <w:t xml:space="preserve"> a la vista</w:t>
      </w:r>
      <w:r>
        <w:t xml:space="preserve"> y ruta de recursos</w:t>
      </w:r>
      <w:r w:rsidR="00286106">
        <w:t>.</w:t>
      </w:r>
    </w:p>
    <w:p w:rsidR="00565ADE" w:rsidRDefault="00565ADE" w:rsidP="00D05A54">
      <w:pPr>
        <w:pStyle w:val="Prrafodelista"/>
        <w:numPr>
          <w:ilvl w:val="1"/>
          <w:numId w:val="33"/>
        </w:numPr>
        <w:jc w:val="both"/>
      </w:pPr>
      <w:r w:rsidRPr="00D05A54">
        <w:rPr>
          <w:b/>
        </w:rPr>
        <w:t>dao</w:t>
      </w:r>
      <w:r>
        <w:t xml:space="preserve">: Interfaz que contiene los métodos </w:t>
      </w:r>
      <w:proofErr w:type="spellStart"/>
      <w:r>
        <w:t>crud</w:t>
      </w:r>
      <w:proofErr w:type="spellEnd"/>
      <w:r>
        <w:t xml:space="preserve"> genéricos</w:t>
      </w:r>
      <w:r w:rsidR="00286106">
        <w:t xml:space="preserve"> a </w:t>
      </w:r>
      <w:proofErr w:type="spellStart"/>
      <w:r w:rsidR="00286106">
        <w:t>Bd</w:t>
      </w:r>
      <w:proofErr w:type="spellEnd"/>
      <w:r>
        <w:t>.</w:t>
      </w:r>
    </w:p>
    <w:p w:rsidR="00565ADE" w:rsidRDefault="00565ADE" w:rsidP="00D05A54">
      <w:pPr>
        <w:pStyle w:val="Prrafodelista"/>
        <w:numPr>
          <w:ilvl w:val="1"/>
          <w:numId w:val="33"/>
        </w:numPr>
        <w:jc w:val="both"/>
      </w:pPr>
      <w:r w:rsidRPr="00D05A54">
        <w:rPr>
          <w:b/>
        </w:rPr>
        <w:t>extra</w:t>
      </w:r>
      <w:r>
        <w:t xml:space="preserve">: Se declara un módulo que configura un worked para realizar una instancia </w:t>
      </w:r>
      <w:r w:rsidRPr="00565ADE">
        <w:t>JsStore</w:t>
      </w:r>
      <w:r>
        <w:t xml:space="preserve"> con conectividad a la Bd.</w:t>
      </w:r>
    </w:p>
    <w:p w:rsidR="00565ADE" w:rsidRDefault="00D05A54" w:rsidP="00D05A54">
      <w:pPr>
        <w:pStyle w:val="Prrafodelista"/>
        <w:numPr>
          <w:ilvl w:val="1"/>
          <w:numId w:val="33"/>
        </w:numPr>
        <w:jc w:val="both"/>
      </w:pPr>
      <w:r w:rsidRPr="00D05A54">
        <w:rPr>
          <w:b/>
        </w:rPr>
        <w:t>hotels</w:t>
      </w:r>
      <w:r>
        <w:t>: El componente que contiene la lógica y template del listado de hoteles.</w:t>
      </w:r>
    </w:p>
    <w:p w:rsidR="00D05A54" w:rsidRDefault="00D05A54" w:rsidP="00D05A54">
      <w:pPr>
        <w:pStyle w:val="Prrafodelista"/>
        <w:numPr>
          <w:ilvl w:val="1"/>
          <w:numId w:val="33"/>
        </w:numPr>
        <w:jc w:val="both"/>
      </w:pPr>
      <w:proofErr w:type="spellStart"/>
      <w:r w:rsidRPr="00D05A54">
        <w:rPr>
          <w:b/>
        </w:rPr>
        <w:t>models</w:t>
      </w:r>
      <w:proofErr w:type="spellEnd"/>
      <w:r>
        <w:t xml:space="preserve">: Contiene </w:t>
      </w:r>
      <w:r w:rsidR="00286106">
        <w:t>las clases que modelan la lógica de negocio</w:t>
      </w:r>
      <w:r>
        <w:t>.</w:t>
      </w:r>
    </w:p>
    <w:p w:rsidR="00D05A54" w:rsidRDefault="00D05A54" w:rsidP="00D05A54">
      <w:pPr>
        <w:pStyle w:val="Prrafodelista"/>
        <w:numPr>
          <w:ilvl w:val="1"/>
          <w:numId w:val="33"/>
        </w:numPr>
        <w:jc w:val="both"/>
      </w:pPr>
      <w:r w:rsidRPr="00D05A54">
        <w:rPr>
          <w:b/>
        </w:rPr>
        <w:t>services</w:t>
      </w:r>
      <w:r>
        <w:t>: Contiene los servicios base, hotel y utility que encapsulan la lógica de negocio API rest y Persistencia de datos CRUD.</w:t>
      </w:r>
    </w:p>
    <w:p w:rsidR="00565ADE" w:rsidRDefault="00565ADE" w:rsidP="00565ADE">
      <w:pPr>
        <w:pStyle w:val="Prrafodelista"/>
        <w:ind w:left="1440"/>
        <w:jc w:val="both"/>
      </w:pPr>
    </w:p>
    <w:p w:rsidR="002111D1" w:rsidRDefault="002111D1" w:rsidP="000B4FC3">
      <w:pPr>
        <w:pStyle w:val="Ttulo1"/>
        <w:jc w:val="both"/>
      </w:pPr>
      <w:r>
        <w:t>Instalación y despliegue de la aplicación</w:t>
      </w:r>
    </w:p>
    <w:p w:rsidR="00A55A3F" w:rsidRPr="004A463D" w:rsidRDefault="00A55A3F" w:rsidP="00A55A3F">
      <w:pPr>
        <w:pStyle w:val="Prrafodelista"/>
        <w:numPr>
          <w:ilvl w:val="0"/>
          <w:numId w:val="34"/>
        </w:numPr>
        <w:rPr>
          <w:rStyle w:val="Hipervnculo"/>
          <w:color w:val="auto"/>
          <w:u w:val="none"/>
        </w:rPr>
      </w:pPr>
      <w:r>
        <w:t xml:space="preserve">Aplicación se encuentra en repositorio publico </w:t>
      </w:r>
      <w:proofErr w:type="spellStart"/>
      <w:r>
        <w:t>github</w:t>
      </w:r>
      <w:proofErr w:type="spellEnd"/>
      <w:r>
        <w:t xml:space="preserve"> en la siguiente ruta </w:t>
      </w:r>
      <w:hyperlink r:id="rId12" w:history="1">
        <w:r w:rsidR="00D05A54" w:rsidRPr="005D1724">
          <w:rPr>
            <w:rStyle w:val="Hipervnculo"/>
            <w:b/>
          </w:rPr>
          <w:t>https://github.com/wilmercado87/hotels-app</w:t>
        </w:r>
      </w:hyperlink>
    </w:p>
    <w:p w:rsidR="00D05A54" w:rsidRDefault="00D05A54" w:rsidP="00A55A3F">
      <w:pPr>
        <w:pStyle w:val="Prrafodelista"/>
        <w:numPr>
          <w:ilvl w:val="0"/>
          <w:numId w:val="34"/>
        </w:numPr>
      </w:pPr>
      <w:r>
        <w:t>Requisitos para que la aplicación:</w:t>
      </w:r>
    </w:p>
    <w:p w:rsidR="00D05A54" w:rsidRDefault="00D05A54" w:rsidP="00D05A54">
      <w:pPr>
        <w:pStyle w:val="Prrafodelista"/>
        <w:numPr>
          <w:ilvl w:val="1"/>
          <w:numId w:val="34"/>
        </w:numPr>
      </w:pPr>
      <w:r>
        <w:t>Instalación servidor Node.js</w:t>
      </w:r>
    </w:p>
    <w:p w:rsidR="00D05A54" w:rsidRDefault="00D05A54" w:rsidP="00D05A54">
      <w:pPr>
        <w:pStyle w:val="Prrafodelista"/>
        <w:numPr>
          <w:ilvl w:val="1"/>
          <w:numId w:val="34"/>
        </w:numPr>
      </w:pPr>
      <w:r>
        <w:t xml:space="preserve">Consola de comando </w:t>
      </w:r>
      <w:r w:rsidR="00A94418">
        <w:t>“</w:t>
      </w:r>
      <w:proofErr w:type="spellStart"/>
      <w:r w:rsidRPr="00D05A54">
        <w:t>npm</w:t>
      </w:r>
      <w:proofErr w:type="spellEnd"/>
      <w:r w:rsidRPr="00D05A54">
        <w:t xml:space="preserve"> </w:t>
      </w:r>
      <w:proofErr w:type="spellStart"/>
      <w:r w:rsidRPr="00D05A54">
        <w:t>install</w:t>
      </w:r>
      <w:proofErr w:type="spellEnd"/>
      <w:r w:rsidRPr="00D05A54">
        <w:t xml:space="preserve"> </w:t>
      </w:r>
      <w:proofErr w:type="spellStart"/>
      <w:r w:rsidRPr="00D05A54">
        <w:t>npm@latest</w:t>
      </w:r>
      <w:proofErr w:type="spellEnd"/>
      <w:r w:rsidR="00A94418">
        <w:t>” última versión.</w:t>
      </w:r>
    </w:p>
    <w:p w:rsidR="00335AA0" w:rsidRPr="00A94418" w:rsidRDefault="00A94418" w:rsidP="00335AA0">
      <w:pPr>
        <w:pStyle w:val="Prrafodelista"/>
        <w:numPr>
          <w:ilvl w:val="1"/>
          <w:numId w:val="34"/>
        </w:numPr>
        <w:rPr>
          <w:lang w:val="es-CO"/>
        </w:rPr>
      </w:pPr>
      <w:r>
        <w:t xml:space="preserve">Consola de comando </w:t>
      </w:r>
      <w:r>
        <w:t xml:space="preserve"> “</w:t>
      </w:r>
      <w:proofErr w:type="spellStart"/>
      <w:r w:rsidR="00335AA0" w:rsidRPr="00A94418">
        <w:rPr>
          <w:lang w:val="es-CO"/>
        </w:rPr>
        <w:t>npm</w:t>
      </w:r>
      <w:proofErr w:type="spellEnd"/>
      <w:r w:rsidR="00335AA0" w:rsidRPr="00A94418">
        <w:rPr>
          <w:lang w:val="es-CO"/>
        </w:rPr>
        <w:t xml:space="preserve"> </w:t>
      </w:r>
      <w:proofErr w:type="spellStart"/>
      <w:r w:rsidR="00335AA0" w:rsidRPr="00A94418">
        <w:rPr>
          <w:lang w:val="es-CO"/>
        </w:rPr>
        <w:t>install</w:t>
      </w:r>
      <w:proofErr w:type="spellEnd"/>
      <w:r w:rsidR="00335AA0" w:rsidRPr="00A94418">
        <w:rPr>
          <w:lang w:val="es-CO"/>
        </w:rPr>
        <w:t xml:space="preserve"> @angular/</w:t>
      </w:r>
      <w:proofErr w:type="spellStart"/>
      <w:r w:rsidR="00335AA0" w:rsidRPr="00A94418">
        <w:rPr>
          <w:lang w:val="es-CO"/>
        </w:rPr>
        <w:t>cli@latest</w:t>
      </w:r>
      <w:proofErr w:type="spellEnd"/>
      <w:r>
        <w:rPr>
          <w:lang w:val="es-CO"/>
        </w:rPr>
        <w:t xml:space="preserve">” </w:t>
      </w:r>
      <w:r>
        <w:t>última versión.</w:t>
      </w:r>
    </w:p>
    <w:p w:rsidR="00632DBC" w:rsidRPr="00335AA0" w:rsidRDefault="00A55A3F" w:rsidP="00D05A54">
      <w:pPr>
        <w:pStyle w:val="Prrafodelista"/>
        <w:numPr>
          <w:ilvl w:val="0"/>
          <w:numId w:val="34"/>
        </w:numPr>
        <w:rPr>
          <w:b/>
          <w:lang w:val="en-US"/>
        </w:rPr>
      </w:pPr>
      <w:r w:rsidRPr="00335AA0">
        <w:rPr>
          <w:lang w:val="en-US"/>
        </w:rPr>
        <w:t xml:space="preserve">Se descarga </w:t>
      </w:r>
      <w:r w:rsidR="00335AA0" w:rsidRPr="00335AA0">
        <w:rPr>
          <w:lang w:val="en-US"/>
        </w:rPr>
        <w:t>hotels</w:t>
      </w:r>
      <w:r w:rsidRPr="00335AA0">
        <w:rPr>
          <w:lang w:val="en-US"/>
        </w:rPr>
        <w:t>-master.zip</w:t>
      </w:r>
      <w:r w:rsidR="00A94418">
        <w:rPr>
          <w:lang w:val="en-US"/>
        </w:rPr>
        <w:t xml:space="preserve"> y se  </w:t>
      </w:r>
      <w:r w:rsidRPr="00335AA0">
        <w:rPr>
          <w:lang w:val="en-US"/>
        </w:rPr>
        <w:t xml:space="preserve">descomprime </w:t>
      </w:r>
      <w:r w:rsidR="00D05A54" w:rsidRPr="00335AA0">
        <w:rPr>
          <w:lang w:val="en-US"/>
        </w:rPr>
        <w:t>hotel-app-master</w:t>
      </w:r>
    </w:p>
    <w:p w:rsidR="00632DBC" w:rsidRPr="00335AA0" w:rsidRDefault="00D05A54" w:rsidP="00632DBC">
      <w:pPr>
        <w:pStyle w:val="Prrafodelista"/>
        <w:numPr>
          <w:ilvl w:val="0"/>
          <w:numId w:val="34"/>
        </w:numPr>
        <w:rPr>
          <w:b/>
        </w:rPr>
      </w:pPr>
      <w:r>
        <w:t xml:space="preserve">En la consola </w:t>
      </w:r>
      <w:proofErr w:type="spellStart"/>
      <w:r>
        <w:t>cmd</w:t>
      </w:r>
      <w:proofErr w:type="spellEnd"/>
      <w:r>
        <w:t xml:space="preserve"> se accede a esa ruta /hotel</w:t>
      </w:r>
      <w:r w:rsidR="00335AA0">
        <w:t>s</w:t>
      </w:r>
      <w:r>
        <w:t>-app-master</w:t>
      </w:r>
    </w:p>
    <w:p w:rsidR="00335AA0" w:rsidRPr="00335AA0" w:rsidRDefault="00A94418" w:rsidP="00632DBC">
      <w:pPr>
        <w:pStyle w:val="Prrafodelista"/>
        <w:numPr>
          <w:ilvl w:val="0"/>
          <w:numId w:val="34"/>
        </w:numPr>
        <w:rPr>
          <w:b/>
        </w:rPr>
      </w:pPr>
      <w:r>
        <w:lastRenderedPageBreak/>
        <w:t>E</w:t>
      </w:r>
      <w:r w:rsidR="00335AA0">
        <w:t xml:space="preserve">jecutar el comando </w:t>
      </w:r>
      <w:r>
        <w:t>“</w:t>
      </w:r>
      <w:proofErr w:type="spellStart"/>
      <w:r w:rsidR="00335AA0">
        <w:t>npm</w:t>
      </w:r>
      <w:proofErr w:type="spellEnd"/>
      <w:r w:rsidR="00335AA0">
        <w:t xml:space="preserve"> </w:t>
      </w:r>
      <w:proofErr w:type="spellStart"/>
      <w:r w:rsidR="00335AA0">
        <w:t>install</w:t>
      </w:r>
      <w:proofErr w:type="spellEnd"/>
      <w:r>
        <w:t>”</w:t>
      </w:r>
      <w:r w:rsidR="00335AA0">
        <w:t xml:space="preserve"> instalación de paquetes</w:t>
      </w:r>
    </w:p>
    <w:p w:rsidR="00335AA0" w:rsidRPr="00335AA0" w:rsidRDefault="00335AA0" w:rsidP="00632DBC">
      <w:pPr>
        <w:pStyle w:val="Prrafodelista"/>
        <w:numPr>
          <w:ilvl w:val="0"/>
          <w:numId w:val="34"/>
        </w:numPr>
        <w:rPr>
          <w:b/>
        </w:rPr>
      </w:pPr>
      <w:r>
        <w:t xml:space="preserve">Luego al terminar ejecutar el comando </w:t>
      </w:r>
      <w:r w:rsidR="00A94418">
        <w:t>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update</w:t>
      </w:r>
      <w:proofErr w:type="spellEnd"/>
      <w:r w:rsidR="00A94418">
        <w:t>”</w:t>
      </w:r>
      <w:r>
        <w:t>.</w:t>
      </w:r>
    </w:p>
    <w:p w:rsidR="00335AA0" w:rsidRPr="009D5060" w:rsidRDefault="00335AA0" w:rsidP="00632DBC">
      <w:pPr>
        <w:pStyle w:val="Prrafodelista"/>
        <w:numPr>
          <w:ilvl w:val="0"/>
          <w:numId w:val="34"/>
        </w:numPr>
        <w:rPr>
          <w:b/>
        </w:rPr>
      </w:pPr>
      <w:r>
        <w:t xml:space="preserve">Se inicia la compilación y ejecución en Node.js, ejecutar comando </w:t>
      </w:r>
      <w:r w:rsidR="00A94418">
        <w:t>“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</w:t>
      </w:r>
      <w:bookmarkStart w:id="0" w:name="_GoBack"/>
      <w:bookmarkEnd w:id="0"/>
      <w:r>
        <w:t>e</w:t>
      </w:r>
      <w:proofErr w:type="spellEnd"/>
      <w:r>
        <w:t xml:space="preserve"> </w:t>
      </w:r>
      <w:r w:rsidR="00A94418">
        <w:t xml:space="preserve"> --</w:t>
      </w:r>
      <w:r>
        <w:t>open</w:t>
      </w:r>
      <w:r w:rsidR="00A94418">
        <w:t>”</w:t>
      </w:r>
      <w:r>
        <w:t>.</w:t>
      </w:r>
    </w:p>
    <w:p w:rsidR="009D5060" w:rsidRPr="00D05A54" w:rsidRDefault="009D5060" w:rsidP="009D5060">
      <w:pPr>
        <w:pStyle w:val="Prrafodelista"/>
        <w:rPr>
          <w:b/>
        </w:rPr>
      </w:pPr>
    </w:p>
    <w:p w:rsidR="00D05A54" w:rsidRDefault="00335AA0" w:rsidP="00335AA0">
      <w:pPr>
        <w:pStyle w:val="Prrafodelista"/>
        <w:jc w:val="center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3673378" cy="1807535"/>
            <wp:effectExtent l="0" t="0" r="381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744" cy="181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060" w:rsidRDefault="009D5060" w:rsidP="009D5060">
      <w:pPr>
        <w:pStyle w:val="Prrafodelista"/>
        <w:rPr>
          <w:b/>
        </w:rPr>
      </w:pPr>
    </w:p>
    <w:p w:rsidR="009D5060" w:rsidRDefault="00CB7CA1" w:rsidP="00CB7CA1">
      <w:pPr>
        <w:pStyle w:val="Prrafodelista"/>
        <w:numPr>
          <w:ilvl w:val="0"/>
          <w:numId w:val="34"/>
        </w:numPr>
        <w:jc w:val="both"/>
        <w:rPr>
          <w:b/>
        </w:rPr>
      </w:pPr>
      <w:r>
        <w:t xml:space="preserve">En el navegador automáticamente se inicia la aplicación </w:t>
      </w:r>
      <w:proofErr w:type="spellStart"/>
      <w:r>
        <w:t>url</w:t>
      </w:r>
      <w:proofErr w:type="spellEnd"/>
      <w:r>
        <w:t xml:space="preserve"> </w:t>
      </w:r>
      <w:hyperlink r:id="rId14" w:anchor="/listHotels" w:history="1">
        <w:r w:rsidRPr="005D1724">
          <w:rPr>
            <w:rStyle w:val="Hipervnculo"/>
            <w:b/>
          </w:rPr>
          <w:t>http://localhost:4200/#/listHotels</w:t>
        </w:r>
      </w:hyperlink>
    </w:p>
    <w:p w:rsidR="00CB7CA1" w:rsidRDefault="00032C3B" w:rsidP="00CB7CA1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195826" cy="2714625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5" cy="27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Default="006537D7" w:rsidP="00CB7CA1">
      <w:pPr>
        <w:pStyle w:val="Prrafodelista"/>
        <w:jc w:val="both"/>
        <w:rPr>
          <w:b/>
        </w:rPr>
      </w:pPr>
    </w:p>
    <w:p w:rsidR="00CB7CA1" w:rsidRDefault="00CB7CA1" w:rsidP="00CB7CA1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210175" cy="2734909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56" cy="27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Default="006537D7" w:rsidP="00CB7CA1">
      <w:pPr>
        <w:pStyle w:val="Prrafodelista"/>
        <w:jc w:val="both"/>
        <w:rPr>
          <w:b/>
        </w:rPr>
      </w:pPr>
    </w:p>
    <w:p w:rsidR="00CB7CA1" w:rsidRDefault="00CB7CA1" w:rsidP="00CB7CA1">
      <w:pPr>
        <w:pStyle w:val="Prrafodelista"/>
        <w:jc w:val="both"/>
        <w:rPr>
          <w:b/>
        </w:rPr>
      </w:pPr>
    </w:p>
    <w:p w:rsidR="00CB7CA1" w:rsidRPr="006537D7" w:rsidRDefault="006537D7" w:rsidP="00CB7CA1">
      <w:pPr>
        <w:pStyle w:val="Prrafodelista"/>
        <w:numPr>
          <w:ilvl w:val="0"/>
          <w:numId w:val="34"/>
        </w:numPr>
        <w:jc w:val="both"/>
        <w:rPr>
          <w:b/>
        </w:rPr>
      </w:pPr>
      <w:r>
        <w:t>En la aplicación se puede realizar filtros por el nombre del hotel</w:t>
      </w:r>
    </w:p>
    <w:p w:rsidR="006537D7" w:rsidRPr="006537D7" w:rsidRDefault="006537D7" w:rsidP="006537D7">
      <w:pPr>
        <w:pStyle w:val="Prrafodelista"/>
        <w:jc w:val="both"/>
        <w:rPr>
          <w:b/>
        </w:rPr>
      </w:pPr>
    </w:p>
    <w:p w:rsidR="006537D7" w:rsidRDefault="006537D7" w:rsidP="006537D7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724525" cy="23812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Default="006537D7" w:rsidP="006537D7">
      <w:pPr>
        <w:pStyle w:val="Prrafodelista"/>
        <w:jc w:val="both"/>
        <w:rPr>
          <w:b/>
        </w:rPr>
      </w:pPr>
    </w:p>
    <w:p w:rsidR="006537D7" w:rsidRPr="006537D7" w:rsidRDefault="006537D7" w:rsidP="006537D7">
      <w:pPr>
        <w:pStyle w:val="Prrafodelista"/>
        <w:numPr>
          <w:ilvl w:val="0"/>
          <w:numId w:val="34"/>
        </w:numPr>
        <w:jc w:val="both"/>
        <w:rPr>
          <w:b/>
        </w:rPr>
      </w:pPr>
      <w:r>
        <w:t>En el combo de la aplicación se puede filtrar por nombre del hotel, por el hotel de mayor o menor estrellas o por defecto.</w:t>
      </w:r>
    </w:p>
    <w:p w:rsidR="006537D7" w:rsidRPr="006537D7" w:rsidRDefault="006537D7" w:rsidP="006537D7">
      <w:pPr>
        <w:pStyle w:val="Prrafodelista"/>
        <w:jc w:val="both"/>
        <w:rPr>
          <w:b/>
        </w:rPr>
      </w:pPr>
    </w:p>
    <w:p w:rsidR="006537D7" w:rsidRDefault="006537D7" w:rsidP="006537D7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724525" cy="29908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Default="006537D7" w:rsidP="006537D7">
      <w:pPr>
        <w:pStyle w:val="Prrafodelista"/>
        <w:jc w:val="both"/>
        <w:rPr>
          <w:b/>
        </w:rPr>
      </w:pPr>
    </w:p>
    <w:p w:rsidR="006537D7" w:rsidRDefault="006537D7" w:rsidP="006537D7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lastRenderedPageBreak/>
        <w:drawing>
          <wp:inline distT="0" distB="0" distL="0" distR="0">
            <wp:extent cx="5724525" cy="2990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Default="006537D7" w:rsidP="006537D7">
      <w:pPr>
        <w:pStyle w:val="Prrafodelista"/>
        <w:jc w:val="both"/>
        <w:rPr>
          <w:b/>
        </w:rPr>
      </w:pPr>
    </w:p>
    <w:p w:rsidR="006537D7" w:rsidRDefault="006537D7" w:rsidP="006537D7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724525" cy="3000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Default="006537D7" w:rsidP="006537D7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lastRenderedPageBreak/>
        <w:drawing>
          <wp:inline distT="0" distB="0" distL="0" distR="0">
            <wp:extent cx="5734050" cy="29813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Default="006537D7" w:rsidP="006537D7">
      <w:pPr>
        <w:pStyle w:val="Prrafodelista"/>
        <w:jc w:val="both"/>
        <w:rPr>
          <w:b/>
        </w:rPr>
      </w:pPr>
    </w:p>
    <w:p w:rsidR="006537D7" w:rsidRPr="006537D7" w:rsidRDefault="006537D7" w:rsidP="006537D7">
      <w:pPr>
        <w:pStyle w:val="Prrafodelista"/>
        <w:numPr>
          <w:ilvl w:val="0"/>
          <w:numId w:val="34"/>
        </w:numPr>
        <w:jc w:val="both"/>
        <w:rPr>
          <w:b/>
        </w:rPr>
      </w:pPr>
      <w:r>
        <w:t xml:space="preserve">La aplicación se pueden ver las comodidades por cada hotel </w:t>
      </w:r>
    </w:p>
    <w:p w:rsidR="006537D7" w:rsidRDefault="006537D7" w:rsidP="006537D7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734050" cy="27336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Pr="006537D7" w:rsidRDefault="006537D7" w:rsidP="006537D7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724525" cy="27241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7D7" w:rsidRPr="00A30DDD" w:rsidRDefault="00A30DDD" w:rsidP="00A30DDD">
      <w:pPr>
        <w:pStyle w:val="Prrafodelista"/>
        <w:numPr>
          <w:ilvl w:val="0"/>
          <w:numId w:val="34"/>
        </w:numPr>
        <w:jc w:val="both"/>
        <w:rPr>
          <w:b/>
        </w:rPr>
      </w:pPr>
      <w:r>
        <w:lastRenderedPageBreak/>
        <w:t>La aplicación se puede ver desde otro tipo vista en cuadricula.</w:t>
      </w:r>
    </w:p>
    <w:p w:rsidR="00A30DDD" w:rsidRPr="00A30DDD" w:rsidRDefault="00A30DDD" w:rsidP="00A30DDD">
      <w:pPr>
        <w:pStyle w:val="Prrafodelista"/>
        <w:jc w:val="both"/>
        <w:rPr>
          <w:b/>
        </w:rPr>
      </w:pPr>
    </w:p>
    <w:p w:rsidR="00A30DDD" w:rsidRPr="00A30DDD" w:rsidRDefault="00A30DDD" w:rsidP="00A30DDD">
      <w:pPr>
        <w:pStyle w:val="Prrafodelista"/>
        <w:jc w:val="both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734050" cy="30003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DD" w:rsidRDefault="00A30DDD" w:rsidP="00A30DDD">
      <w:pPr>
        <w:pStyle w:val="Prrafodelista"/>
        <w:jc w:val="both"/>
        <w:rPr>
          <w:b/>
        </w:rPr>
      </w:pPr>
    </w:p>
    <w:p w:rsidR="00CB7CA1" w:rsidRPr="00632DBC" w:rsidRDefault="00CB7CA1" w:rsidP="00CB7CA1">
      <w:pPr>
        <w:pStyle w:val="Prrafodelista"/>
        <w:jc w:val="both"/>
        <w:rPr>
          <w:b/>
        </w:rPr>
      </w:pPr>
    </w:p>
    <w:sectPr w:rsidR="00CB7CA1" w:rsidRPr="00632DBC" w:rsidSect="00855982">
      <w:footerReference w:type="default" r:id="rId25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A98" w:rsidRDefault="00584A98" w:rsidP="00855982">
      <w:pPr>
        <w:spacing w:after="0" w:line="240" w:lineRule="auto"/>
      </w:pPr>
      <w:r>
        <w:separator/>
      </w:r>
    </w:p>
  </w:endnote>
  <w:endnote w:type="continuationSeparator" w:id="0">
    <w:p w:rsidR="00584A98" w:rsidRDefault="00584A98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982" w:rsidRDefault="00855982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B02BD3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A98" w:rsidRDefault="00584A98" w:rsidP="00855982">
      <w:pPr>
        <w:spacing w:after="0" w:line="240" w:lineRule="auto"/>
      </w:pPr>
      <w:r>
        <w:separator/>
      </w:r>
    </w:p>
  </w:footnote>
  <w:footnote w:type="continuationSeparator" w:id="0">
    <w:p w:rsidR="00584A98" w:rsidRDefault="00584A98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55466"/>
    <w:multiLevelType w:val="hybridMultilevel"/>
    <w:tmpl w:val="039823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5D837DC"/>
    <w:multiLevelType w:val="hybridMultilevel"/>
    <w:tmpl w:val="7C30A9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053537"/>
    <w:multiLevelType w:val="hybridMultilevel"/>
    <w:tmpl w:val="6400B9A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4124959"/>
    <w:multiLevelType w:val="hybridMultilevel"/>
    <w:tmpl w:val="462676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E906DA"/>
    <w:multiLevelType w:val="hybridMultilevel"/>
    <w:tmpl w:val="1584EB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853176"/>
    <w:multiLevelType w:val="hybridMultilevel"/>
    <w:tmpl w:val="32A682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20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9"/>
  </w:num>
  <w:num w:numId="30">
    <w:abstractNumId w:val="21"/>
  </w:num>
  <w:num w:numId="31">
    <w:abstractNumId w:val="22"/>
  </w:num>
  <w:num w:numId="32">
    <w:abstractNumId w:val="18"/>
  </w:num>
  <w:num w:numId="33">
    <w:abstractNumId w:val="17"/>
  </w:num>
  <w:num w:numId="34">
    <w:abstractNumId w:val="23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D18"/>
    <w:rsid w:val="00032C3B"/>
    <w:rsid w:val="000637BB"/>
    <w:rsid w:val="00091261"/>
    <w:rsid w:val="000B4FC3"/>
    <w:rsid w:val="0013196B"/>
    <w:rsid w:val="00163F4A"/>
    <w:rsid w:val="00193D9E"/>
    <w:rsid w:val="001D4362"/>
    <w:rsid w:val="002111D1"/>
    <w:rsid w:val="00286106"/>
    <w:rsid w:val="002B4BE1"/>
    <w:rsid w:val="00335AA0"/>
    <w:rsid w:val="003772AE"/>
    <w:rsid w:val="003D62C1"/>
    <w:rsid w:val="00422F7F"/>
    <w:rsid w:val="00453D2C"/>
    <w:rsid w:val="004A463D"/>
    <w:rsid w:val="004D65C2"/>
    <w:rsid w:val="00525A3F"/>
    <w:rsid w:val="00565ADE"/>
    <w:rsid w:val="00584A98"/>
    <w:rsid w:val="00632DBC"/>
    <w:rsid w:val="006537D7"/>
    <w:rsid w:val="00711040"/>
    <w:rsid w:val="00755D18"/>
    <w:rsid w:val="007833A7"/>
    <w:rsid w:val="00810ACB"/>
    <w:rsid w:val="00855982"/>
    <w:rsid w:val="008856BB"/>
    <w:rsid w:val="008C5B3A"/>
    <w:rsid w:val="008E5F0E"/>
    <w:rsid w:val="008F640C"/>
    <w:rsid w:val="009652D3"/>
    <w:rsid w:val="009816FE"/>
    <w:rsid w:val="009D5060"/>
    <w:rsid w:val="00A10484"/>
    <w:rsid w:val="00A30DDD"/>
    <w:rsid w:val="00A55A3F"/>
    <w:rsid w:val="00A90C0D"/>
    <w:rsid w:val="00A94418"/>
    <w:rsid w:val="00B02BD3"/>
    <w:rsid w:val="00B601A7"/>
    <w:rsid w:val="00BC0B43"/>
    <w:rsid w:val="00C51569"/>
    <w:rsid w:val="00C76BF8"/>
    <w:rsid w:val="00CB7CA1"/>
    <w:rsid w:val="00D05A54"/>
    <w:rsid w:val="00D4546D"/>
    <w:rsid w:val="00D45A6F"/>
    <w:rsid w:val="00D92611"/>
    <w:rsid w:val="00E024A2"/>
    <w:rsid w:val="00E968B7"/>
    <w:rsid w:val="00EB7E32"/>
    <w:rsid w:val="00F1005A"/>
    <w:rsid w:val="00FB0092"/>
    <w:rsid w:val="00FD262C"/>
    <w:rsid w:val="00FE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D47FABE-F54B-4131-B72F-FFEA6E38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62C"/>
  </w:style>
  <w:style w:type="paragraph" w:styleId="Ttulo1">
    <w:name w:val="heading 1"/>
    <w:basedOn w:val="Normal"/>
    <w:next w:val="Normal"/>
    <w:link w:val="Ttulo1C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link w:val="PuestoC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55982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982"/>
  </w:style>
  <w:style w:type="character" w:customStyle="1" w:styleId="Ttulo1Car">
    <w:name w:val="Título 1 Car"/>
    <w:basedOn w:val="Fuentedeprrafopredeter"/>
    <w:link w:val="Ttul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55982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982"/>
  </w:style>
  <w:style w:type="paragraph" w:styleId="Descripci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4362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1D4362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1D4362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D4362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D4362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43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4362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D4362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D4362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D4362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4362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1D4362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D4362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ipervnculo">
    <w:name w:val="Hyperlink"/>
    <w:basedOn w:val="Fuentedeprrafopredeter"/>
    <w:uiPriority w:val="99"/>
    <w:unhideWhenUsed/>
    <w:rsid w:val="007833A7"/>
    <w:rPr>
      <w:color w:val="3A6331" w:themeColor="accent4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833A7"/>
    <w:rPr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D262C"/>
    <w:rPr>
      <w:i/>
      <w:iCs/>
      <w:color w:val="B35E06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Prrafodelista">
    <w:name w:val="List Paragraph"/>
    <w:basedOn w:val="Normal"/>
    <w:uiPriority w:val="34"/>
    <w:unhideWhenUsed/>
    <w:qFormat/>
    <w:rsid w:val="0075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wilmercado87/hotels-app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localhost:4200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Plantillas\Dise&#241;o%20de%20informe%20(en%20blanco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informe (en blanco).dotx</Template>
  <TotalTime>409</TotalTime>
  <Pages>7</Pages>
  <Words>490</Words>
  <Characters>2695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26</cp:revision>
  <dcterms:created xsi:type="dcterms:W3CDTF">2018-07-19T15:49:00Z</dcterms:created>
  <dcterms:modified xsi:type="dcterms:W3CDTF">2018-07-21T02:27:00Z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